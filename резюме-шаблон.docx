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auto"/>
        </w:rPr>
        <w:alias w:val="Название резюме"/>
        <w:tag w:val="Название резюме"/>
        <w:id w:val="986285798"/>
        <w:placeholder>
          <w:docPart w:val="1BA57EB54D2441B8B18839B90BE0FA3E"/>
        </w:placeholder>
        <w:docPartList>
          <w:docPartGallery w:val="Quick Parts"/>
          <w:docPartCategory w:val=" Название резюме"/>
        </w:docPartList>
      </w:sdtPr>
      <w:sdtEndPr/>
      <w:sdtContent>
        <w:p w:rsidR="004D5A36" w:rsidRPr="004D5A36" w:rsidRDefault="0077483D">
          <w:pPr>
            <w:pStyle w:val="ab"/>
            <w:rPr>
              <w:b/>
              <w:color w:val="421C5E"/>
            </w:rPr>
          </w:pPr>
          <w:r>
            <w:rPr>
              <w:noProof/>
            </w:rPr>
            <mc:AlternateContent>
              <mc:Choice Requires="wps">
                <w:drawing>
                  <wp:anchor distT="0" distB="640080" distL="114300" distR="114300" simplePos="0" relativeHeight="251659264" behindDoc="0" locked="0" layoutInCell="1" allowOverlap="1" wp14:anchorId="43F02455" wp14:editId="6EAEA3D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134100" cy="1400175"/>
                    <wp:effectExtent l="0" t="0" r="0" b="9525"/>
                    <wp:wrapTopAndBottom/>
                    <wp:docPr id="25" name="Прямоугольник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34100" cy="1400175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25" o:spid="_x0000_s1026" style="position:absolute;margin-left:0;margin-top:0;width:483pt;height:110.25pt;z-index:251659264;visibility:visible;mso-wrap-style:square;mso-width-percent:0;mso-height-percent:0;mso-wrap-distance-left:9pt;mso-wrap-distance-top:0;mso-wrap-distance-right:9pt;mso-wrap-distance-bottom:50.4pt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" stroked="f" strokeweight="1.5pt">
                    <v:fill r:id="rId12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anchorId="3CCFBDE1" wp14:editId="08B42DB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1624965</wp:posOffset>
                        </wp:positionV>
                      </mc:Fallback>
                    </mc:AlternateContent>
                    <wp:extent cx="3409950" cy="514350"/>
                    <wp:effectExtent l="19050" t="19050" r="38100" b="38100"/>
                    <wp:wrapTopAndBottom/>
                    <wp:docPr id="19" name="Прямоугольник 19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3409950" cy="5143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tx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tx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tx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57150" cmpd="thinThick">
                              <a:solidFill>
                                <a:srgbClr val="660066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4D5A36" w:rsidRDefault="004D5A36">
                                <w:pPr>
                                  <w:pStyle w:val="afa"/>
                                  <w:spacing w:after="0"/>
                                  <w:rPr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sdt>
                                  <w:sdtPr>
                                    <w:rPr>
                                      <w:color w:val="660066"/>
                                    </w:rPr>
                                    <w:alias w:val="Автор"/>
                                    <w:id w:val="161139422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4D5A36">
                                      <w:rPr>
                                        <w:color w:val="660066"/>
                                      </w:rPr>
                                      <w:t>Ревина анастасия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square" lIns="182880" tIns="91440" rIns="182880" bIns="45720" rtlCol="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19" o:spid="_x0000_s1026" style="position:absolute;left:0;text-align:left;margin-left:0;margin-top:0;width:268.5pt;height:40.5pt;z-index:251661312;visibility:visible;mso-wrap-style:squar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" fillcolor="#575757 [2141]" strokecolor="#606" strokeweight="4.5pt">
                    <v:fill color2="#c5c5c5 [765]" rotate="t" angle="45" colors="0 #9e9e9e;.5 #c4c4c4;1 #e3e3e3" focus="100%" type="gradient"/>
                    <v:stroke linestyle="thinThick"/>
                    <v:path arrowok="t"/>
                    <o:lock v:ext="edit" grouping="t"/>
                    <v:textbox inset="14.4pt,7.2pt,14.4pt">
                      <w:txbxContent>
                        <w:p w:rsidR="004D5A36" w:rsidRDefault="004D5A36">
                          <w:pPr>
                            <w:pStyle w:val="afa"/>
                            <w:spacing w:after="0"/>
                            <w:rPr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sdt>
                            <w:sdtPr>
                              <w:rPr>
                                <w:color w:val="660066"/>
                              </w:rPr>
                              <w:alias w:val="Автор"/>
                              <w:id w:val="161139422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4D5A36">
                                <w:rPr>
                                  <w:color w:val="660066"/>
                                </w:rPr>
                                <w:t>Ревина анастасия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b/>
                <w:color w:val="421C5E"/>
              </w:rPr>
              <w:alias w:val="Адрес электронной почты"/>
              <w:id w:val="527535243"/>
              <w:placeholder>
                <w:docPart w:val="11236A8DF5D04E54B359C7930889048D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Content>
              <w:r w:rsidR="004D5A36" w:rsidRPr="004D5A36">
                <w:rPr>
                  <w:b/>
                  <w:color w:val="421C5E"/>
                </w:rPr>
                <w:t>aarevina@edu.hse.ru</w:t>
              </w:r>
            </w:sdtContent>
          </w:sdt>
          <w:r w:rsidR="004D5A36" w:rsidRPr="004D5A36">
            <w:rPr>
              <w:b/>
              <w:color w:val="421C5E"/>
            </w:rPr>
            <w:t xml:space="preserve"> </w:t>
          </w:r>
          <w:r w:rsidR="004D5A36" w:rsidRPr="004D5A36">
            <w:rPr>
              <w:b/>
              <w:color w:val="421C5E"/>
              <w:sz w:val="16"/>
            </w:rPr>
            <w:sym w:font="Wingdings" w:char="F074"/>
          </w:r>
          <w:r w:rsidR="004D5A36" w:rsidRPr="004D5A36">
            <w:rPr>
              <w:b/>
              <w:color w:val="421C5E"/>
            </w:rPr>
            <w:t xml:space="preserve">  </w:t>
          </w:r>
          <w:sdt>
            <w:sdtPr>
              <w:rPr>
                <w:b/>
                <w:color w:val="421C5E"/>
              </w:rPr>
              <w:alias w:val="Адрес"/>
              <w:id w:val="539556739"/>
              <w:placeholder>
                <w:docPart w:val="E6474753303644F394DFD235A55C07C5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Content>
              <w:r w:rsidR="004D5A36" w:rsidRPr="004D5A36">
                <w:rPr>
                  <w:b/>
                  <w:color w:val="421C5E"/>
                </w:rPr>
                <w:t>Москва</w:t>
              </w:r>
            </w:sdtContent>
          </w:sdt>
          <w:r w:rsidR="004D5A36" w:rsidRPr="004D5A36">
            <w:rPr>
              <w:b/>
              <w:color w:val="421C5E"/>
              <w:sz w:val="16"/>
            </w:rPr>
            <w:sym w:font="Wingdings" w:char="F074"/>
          </w:r>
          <w:r w:rsidR="004D5A36" w:rsidRPr="004D5A36">
            <w:rPr>
              <w:b/>
              <w:color w:val="421C5E"/>
            </w:rPr>
            <w:t xml:space="preserve"> </w:t>
          </w:r>
          <w:sdt>
            <w:sdtPr>
              <w:rPr>
                <w:b/>
                <w:color w:val="421C5E"/>
              </w:rPr>
              <w:alias w:val="Телефон"/>
              <w:id w:val="1357783703"/>
              <w:placeholder>
                <w:docPart w:val="7D29FE3969D74CDB81C8D13FBDE1D2F0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Content>
              <w:r w:rsidR="004D5A36" w:rsidRPr="004D5A36">
                <w:rPr>
                  <w:b/>
                  <w:color w:val="421C5E"/>
                </w:rPr>
                <w:t>+7(919)993-36-32</w:t>
              </w:r>
            </w:sdtContent>
          </w:sdt>
        </w:p>
        <w:p w:rsidR="0077483D" w:rsidRDefault="0077483D" w:rsidP="0077483D"/>
        <w:p w:rsidR="00C55C93" w:rsidRDefault="004D5A36" w:rsidP="0077483D">
          <w:r>
            <w:rPr>
              <w:noProof/>
            </w:rPr>
            <w:drawing>
              <wp:inline distT="0" distB="0" distL="0" distR="0" wp14:anchorId="0349A7AF" wp14:editId="3BB2A9E2">
                <wp:extent cx="1408160" cy="1304925"/>
                <wp:effectExtent l="0" t="0" r="1905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6402" cy="13125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sdtContent>
    </w:sdt>
    <w:p w:rsidR="00C55C93" w:rsidRPr="00597806" w:rsidRDefault="004D5A36">
      <w:pPr>
        <w:rPr>
          <w:b/>
          <w:color w:val="421C5E"/>
          <w:sz w:val="28"/>
          <w:szCs w:val="28"/>
          <w:u w:val="double"/>
        </w:rPr>
      </w:pPr>
      <w:r w:rsidRPr="00597806">
        <w:rPr>
          <w:b/>
          <w:color w:val="421C5E"/>
          <w:sz w:val="28"/>
          <w:szCs w:val="28"/>
          <w:u w:val="double"/>
        </w:rPr>
        <w:t>СПЕЦИАЛИСТ ПО МЕЖКУЛЬТУРНОЙ КОММУНИКАЦИИ</w:t>
      </w:r>
    </w:p>
    <w:p w:rsidR="004D5A36" w:rsidRPr="0077483D" w:rsidRDefault="004D5A36">
      <w:pPr>
        <w:rPr>
          <w:color w:val="000000"/>
          <w:sz w:val="28"/>
          <w:szCs w:val="28"/>
        </w:rPr>
      </w:pPr>
      <w:r w:rsidRPr="00597806">
        <w:rPr>
          <w:b/>
          <w:color w:val="421C5E"/>
          <w:sz w:val="28"/>
          <w:szCs w:val="28"/>
          <w:u w:val="double"/>
        </w:rPr>
        <w:t>ПЕРЕВОДЧИК</w:t>
      </w:r>
    </w:p>
    <w:p w:rsidR="00C55C93" w:rsidRPr="0077483D" w:rsidRDefault="00641215">
      <w:pPr>
        <w:pStyle w:val="af8"/>
        <w:rPr>
          <w:b/>
          <w:color w:val="343437" w:themeColor="text2" w:themeShade="BF"/>
          <w:sz w:val="24"/>
          <w:szCs w:val="24"/>
          <w:u w:val="single"/>
        </w:rPr>
      </w:pPr>
      <w:r w:rsidRPr="00597806">
        <w:rPr>
          <w:b/>
          <w:color w:val="421C5E"/>
          <w:sz w:val="24"/>
          <w:szCs w:val="24"/>
          <w:u w:val="single"/>
        </w:rPr>
        <w:t>Образование</w:t>
      </w:r>
    </w:p>
    <w:p w:rsidR="00C55C93" w:rsidRPr="00597806" w:rsidRDefault="004D5A36">
      <w:pPr>
        <w:pStyle w:val="af9"/>
        <w:rPr>
          <w:color w:val="421C5E"/>
        </w:rPr>
      </w:pPr>
      <w:r w:rsidRPr="00597806">
        <w:rPr>
          <w:color w:val="421C5E"/>
        </w:rPr>
        <w:t>МОУ «Гимназия № 1» г. Воскресенска</w:t>
      </w:r>
    </w:p>
    <w:p w:rsidR="00C55C93" w:rsidRPr="00597806" w:rsidRDefault="0077483D">
      <w:pPr>
        <w:spacing w:after="0"/>
        <w:rPr>
          <w:rStyle w:val="af0"/>
          <w:color w:val="421C5E"/>
        </w:rPr>
      </w:pPr>
      <w:r w:rsidRPr="00597806">
        <w:rPr>
          <w:color w:val="421C5E"/>
        </w:rPr>
        <w:t>2006-2017</w:t>
      </w:r>
    </w:p>
    <w:p w:rsidR="004D5A36" w:rsidRPr="00597806" w:rsidRDefault="0077483D" w:rsidP="004D5A36">
      <w:pPr>
        <w:pStyle w:val="af9"/>
        <w:rPr>
          <w:color w:val="421C5E"/>
        </w:rPr>
      </w:pPr>
      <w:r w:rsidRPr="00597806">
        <w:rPr>
          <w:color w:val="421C5E"/>
        </w:rPr>
        <w:t>НИУ ВШЭ</w:t>
      </w:r>
    </w:p>
    <w:p w:rsidR="0077483D" w:rsidRPr="00597806" w:rsidRDefault="0077483D" w:rsidP="004D5A36">
      <w:pPr>
        <w:pStyle w:val="af9"/>
        <w:rPr>
          <w:color w:val="421C5E"/>
        </w:rPr>
      </w:pPr>
      <w:r w:rsidRPr="00597806">
        <w:rPr>
          <w:color w:val="421C5E"/>
        </w:rPr>
        <w:t>Факультет «Гуманитарные науки»</w:t>
      </w:r>
    </w:p>
    <w:p w:rsidR="0077483D" w:rsidRPr="00597806" w:rsidRDefault="0077483D" w:rsidP="004D5A36">
      <w:pPr>
        <w:pStyle w:val="af9"/>
        <w:rPr>
          <w:color w:val="421C5E"/>
        </w:rPr>
      </w:pPr>
      <w:r w:rsidRPr="00597806">
        <w:rPr>
          <w:color w:val="421C5E"/>
        </w:rPr>
        <w:t>ОП: «Иностранные языки и межкультурная коммуникация»</w:t>
      </w:r>
    </w:p>
    <w:p w:rsidR="004D5A36" w:rsidRDefault="0077483D" w:rsidP="004D5A36">
      <w:pPr>
        <w:spacing w:after="0"/>
        <w:rPr>
          <w:rStyle w:val="af0"/>
        </w:rPr>
      </w:pPr>
      <w:r w:rsidRPr="00597806">
        <w:rPr>
          <w:color w:val="421C5E"/>
        </w:rPr>
        <w:t>2017-2021</w:t>
      </w:r>
      <w:r w:rsidR="004D5A36" w:rsidRPr="00597806">
        <w:rPr>
          <w:color w:val="421C5E"/>
        </w:rPr>
        <w:t xml:space="preserve">  </w:t>
      </w:r>
      <w:r w:rsidRPr="00597806">
        <w:rPr>
          <w:color w:val="421C5E"/>
        </w:rPr>
        <w:t>Бакалавр</w:t>
      </w:r>
    </w:p>
    <w:p w:rsidR="00C55C93" w:rsidRPr="00597806" w:rsidRDefault="0077483D">
      <w:pPr>
        <w:pStyle w:val="af8"/>
        <w:rPr>
          <w:b/>
          <w:color w:val="421C5E"/>
          <w:sz w:val="24"/>
          <w:szCs w:val="24"/>
          <w:u w:val="single"/>
        </w:rPr>
      </w:pPr>
      <w:r w:rsidRPr="00597806">
        <w:rPr>
          <w:b/>
          <w:color w:val="421C5E"/>
          <w:sz w:val="24"/>
          <w:szCs w:val="24"/>
          <w:u w:val="single"/>
        </w:rPr>
        <w:t>Иностранные языки</w:t>
      </w:r>
    </w:p>
    <w:p w:rsidR="00C55C93" w:rsidRPr="00597806" w:rsidRDefault="0077483D">
      <w:pPr>
        <w:pStyle w:val="af9"/>
        <w:rPr>
          <w:vanish/>
          <w:color w:val="421C5E"/>
          <w:specVanish/>
        </w:rPr>
      </w:pPr>
      <w:r w:rsidRPr="00597806">
        <w:rPr>
          <w:color w:val="421C5E"/>
        </w:rPr>
        <w:t>Английский язык</w:t>
      </w:r>
    </w:p>
    <w:p w:rsidR="00C55C93" w:rsidRPr="00597806" w:rsidRDefault="00641215">
      <w:pPr>
        <w:pStyle w:val="ab"/>
        <w:rPr>
          <w:color w:val="421C5E"/>
          <w:sz w:val="26"/>
          <w:szCs w:val="26"/>
        </w:rPr>
      </w:pPr>
      <w:r w:rsidRPr="00597806">
        <w:rPr>
          <w:color w:val="421C5E"/>
          <w:sz w:val="16"/>
        </w:rPr>
        <w:t xml:space="preserve"> </w:t>
      </w:r>
      <w:r w:rsidRPr="00597806">
        <w:rPr>
          <w:color w:val="421C5E"/>
          <w:sz w:val="16"/>
        </w:rPr>
        <w:sym w:font="Wingdings" w:char="F074"/>
      </w:r>
      <w:r w:rsidRPr="00597806">
        <w:rPr>
          <w:color w:val="421C5E"/>
          <w:sz w:val="26"/>
          <w:szCs w:val="26"/>
        </w:rPr>
        <w:t xml:space="preserve"> </w:t>
      </w:r>
      <w:r w:rsidR="0077483D" w:rsidRPr="00597806">
        <w:rPr>
          <w:color w:val="421C5E"/>
          <w:sz w:val="26"/>
          <w:szCs w:val="26"/>
        </w:rPr>
        <w:t>В2-С1</w:t>
      </w:r>
    </w:p>
    <w:p w:rsidR="0077483D" w:rsidRPr="00597806" w:rsidRDefault="0077483D" w:rsidP="0077483D">
      <w:pPr>
        <w:pStyle w:val="af9"/>
        <w:rPr>
          <w:vanish/>
          <w:color w:val="421C5E"/>
          <w:specVanish/>
        </w:rPr>
      </w:pPr>
      <w:r w:rsidRPr="00597806">
        <w:rPr>
          <w:color w:val="421C5E"/>
          <w:szCs w:val="26"/>
        </w:rPr>
        <w:t xml:space="preserve">Испанский </w:t>
      </w:r>
      <w:r w:rsidRPr="00597806">
        <w:rPr>
          <w:color w:val="421C5E"/>
        </w:rPr>
        <w:t>язык</w:t>
      </w:r>
    </w:p>
    <w:p w:rsidR="0077483D" w:rsidRDefault="0077483D" w:rsidP="0077483D">
      <w:pPr>
        <w:pStyle w:val="ab"/>
        <w:rPr>
          <w:color w:val="421C5E"/>
          <w:sz w:val="26"/>
          <w:szCs w:val="26"/>
        </w:rPr>
      </w:pPr>
      <w:r w:rsidRPr="00597806">
        <w:rPr>
          <w:color w:val="421C5E"/>
          <w:sz w:val="16"/>
        </w:rPr>
        <w:t xml:space="preserve"> </w:t>
      </w:r>
      <w:r w:rsidRPr="00597806">
        <w:rPr>
          <w:color w:val="421C5E"/>
          <w:sz w:val="16"/>
        </w:rPr>
        <w:sym w:font="Wingdings" w:char="F074"/>
      </w:r>
      <w:r w:rsidRPr="00597806">
        <w:rPr>
          <w:color w:val="421C5E"/>
          <w:sz w:val="26"/>
          <w:szCs w:val="26"/>
        </w:rPr>
        <w:t xml:space="preserve"> </w:t>
      </w:r>
      <w:r w:rsidRPr="00597806">
        <w:rPr>
          <w:color w:val="421C5E"/>
          <w:sz w:val="26"/>
          <w:szCs w:val="26"/>
        </w:rPr>
        <w:t>А1</w:t>
      </w:r>
      <w:r w:rsidRPr="00597806">
        <w:rPr>
          <w:color w:val="421C5E"/>
          <w:sz w:val="26"/>
          <w:szCs w:val="26"/>
        </w:rPr>
        <w:t>-</w:t>
      </w:r>
      <w:r w:rsidRPr="00597806">
        <w:rPr>
          <w:color w:val="421C5E"/>
          <w:sz w:val="26"/>
          <w:szCs w:val="26"/>
        </w:rPr>
        <w:t>А2</w:t>
      </w:r>
    </w:p>
    <w:p w:rsidR="00597806" w:rsidRDefault="00597806" w:rsidP="0077483D">
      <w:pPr>
        <w:pStyle w:val="ab"/>
        <w:rPr>
          <w:color w:val="421C5E"/>
          <w:sz w:val="26"/>
          <w:szCs w:val="26"/>
        </w:rPr>
        <w:sectPr w:rsidR="00597806" w:rsidSect="00597806">
          <w:headerReference w:type="default" r:id="rId14"/>
          <w:footerReference w:type="default" r:id="rId15"/>
          <w:pgSz w:w="11907" w:h="16839"/>
          <w:pgMar w:top="709" w:right="1050" w:bottom="709" w:left="1050" w:header="709" w:footer="709" w:gutter="0"/>
          <w:cols w:space="720"/>
          <w:titlePg/>
          <w:docGrid w:linePitch="360"/>
        </w:sectPr>
      </w:pPr>
    </w:p>
    <w:p w:rsidR="00597806" w:rsidRPr="00597806" w:rsidRDefault="00597806" w:rsidP="0077483D">
      <w:pPr>
        <w:pStyle w:val="ab"/>
        <w:rPr>
          <w:color w:val="421C5E"/>
          <w:sz w:val="26"/>
          <w:szCs w:val="26"/>
        </w:rPr>
      </w:pPr>
    </w:p>
    <w:p w:rsidR="00C55C93" w:rsidRPr="00597806" w:rsidRDefault="00641215">
      <w:pPr>
        <w:pStyle w:val="af8"/>
        <w:rPr>
          <w:b/>
          <w:color w:val="421C5E"/>
          <w:sz w:val="24"/>
          <w:szCs w:val="24"/>
          <w:u w:val="single"/>
        </w:rPr>
      </w:pPr>
      <w:r w:rsidRPr="00597806">
        <w:rPr>
          <w:b/>
          <w:color w:val="421C5E"/>
          <w:sz w:val="24"/>
          <w:szCs w:val="24"/>
          <w:u w:val="single"/>
        </w:rPr>
        <w:t>Умения и навыки</w:t>
      </w:r>
    </w:p>
    <w:p w:rsidR="00C55C93" w:rsidRDefault="00597806" w:rsidP="00597806">
      <w:pPr>
        <w:pStyle w:val="a3"/>
        <w:numPr>
          <w:ilvl w:val="0"/>
          <w:numId w:val="6"/>
        </w:numPr>
        <w:jc w:val="left"/>
        <w:rPr>
          <w:color w:val="421C5E"/>
          <w:sz w:val="26"/>
          <w:szCs w:val="26"/>
        </w:rPr>
      </w:pPr>
      <w:r w:rsidRPr="00597806">
        <w:rPr>
          <w:color w:val="421C5E"/>
          <w:sz w:val="26"/>
          <w:szCs w:val="26"/>
        </w:rPr>
        <w:t xml:space="preserve">Владение </w:t>
      </w:r>
      <w:r>
        <w:rPr>
          <w:color w:val="421C5E"/>
          <w:sz w:val="26"/>
          <w:szCs w:val="26"/>
          <w:lang w:val="en-US"/>
        </w:rPr>
        <w:t>Microsoft Office</w:t>
      </w:r>
    </w:p>
    <w:p w:rsidR="00597806" w:rsidRPr="00597806" w:rsidRDefault="00F1326C" w:rsidP="00597806">
      <w:pPr>
        <w:pStyle w:val="a3"/>
        <w:numPr>
          <w:ilvl w:val="0"/>
          <w:numId w:val="6"/>
        </w:numPr>
        <w:jc w:val="left"/>
        <w:rPr>
          <w:color w:val="421C5E"/>
          <w:sz w:val="26"/>
          <w:szCs w:val="26"/>
        </w:rPr>
      </w:pPr>
      <w:r>
        <w:rPr>
          <w:color w:val="421C5E"/>
          <w:sz w:val="26"/>
          <w:szCs w:val="26"/>
        </w:rPr>
        <w:t xml:space="preserve">Владение </w:t>
      </w:r>
      <w:r w:rsidR="00597806">
        <w:rPr>
          <w:color w:val="421C5E"/>
          <w:sz w:val="26"/>
          <w:szCs w:val="26"/>
          <w:lang w:val="en-US"/>
        </w:rPr>
        <w:t>Adobe Photoshop</w:t>
      </w:r>
    </w:p>
    <w:p w:rsidR="00597806" w:rsidRDefault="00597806" w:rsidP="00597806">
      <w:pPr>
        <w:pStyle w:val="a3"/>
        <w:numPr>
          <w:ilvl w:val="0"/>
          <w:numId w:val="6"/>
        </w:numPr>
        <w:jc w:val="left"/>
        <w:rPr>
          <w:color w:val="421C5E"/>
          <w:sz w:val="26"/>
          <w:szCs w:val="26"/>
        </w:rPr>
      </w:pPr>
      <w:r>
        <w:rPr>
          <w:color w:val="421C5E"/>
          <w:sz w:val="26"/>
          <w:szCs w:val="26"/>
        </w:rPr>
        <w:t>Устный перевод</w:t>
      </w:r>
    </w:p>
    <w:p w:rsidR="00597806" w:rsidRDefault="00597806" w:rsidP="00597806">
      <w:pPr>
        <w:pStyle w:val="a3"/>
        <w:numPr>
          <w:ilvl w:val="0"/>
          <w:numId w:val="6"/>
        </w:numPr>
        <w:jc w:val="left"/>
        <w:rPr>
          <w:color w:val="421C5E"/>
          <w:sz w:val="26"/>
          <w:szCs w:val="26"/>
        </w:rPr>
      </w:pPr>
      <w:r>
        <w:rPr>
          <w:color w:val="421C5E"/>
          <w:sz w:val="26"/>
          <w:szCs w:val="26"/>
        </w:rPr>
        <w:t>Письменный перевод</w:t>
      </w:r>
    </w:p>
    <w:p w:rsidR="00F1326C" w:rsidRDefault="00F1326C" w:rsidP="00597806">
      <w:pPr>
        <w:pStyle w:val="a3"/>
        <w:numPr>
          <w:ilvl w:val="0"/>
          <w:numId w:val="6"/>
        </w:numPr>
        <w:jc w:val="left"/>
        <w:rPr>
          <w:color w:val="421C5E"/>
          <w:sz w:val="26"/>
          <w:szCs w:val="26"/>
        </w:rPr>
      </w:pPr>
      <w:r>
        <w:rPr>
          <w:color w:val="421C5E"/>
          <w:sz w:val="26"/>
          <w:szCs w:val="26"/>
        </w:rPr>
        <w:t>Водительские права категории</w:t>
      </w:r>
      <w:proofErr w:type="gramStart"/>
      <w:r>
        <w:rPr>
          <w:color w:val="421C5E"/>
          <w:sz w:val="26"/>
          <w:szCs w:val="26"/>
        </w:rPr>
        <w:t xml:space="preserve"> В</w:t>
      </w:r>
      <w:bookmarkStart w:id="0" w:name="_GoBack"/>
      <w:bookmarkEnd w:id="0"/>
      <w:proofErr w:type="gramEnd"/>
    </w:p>
    <w:p w:rsidR="00597806" w:rsidRDefault="00597806" w:rsidP="00597806">
      <w:pPr>
        <w:pStyle w:val="a3"/>
        <w:ind w:left="360" w:firstLine="0"/>
        <w:rPr>
          <w:rFonts w:asciiTheme="majorHAnsi" w:hAnsiTheme="majorHAnsi"/>
          <w:color w:val="421C5E"/>
          <w:sz w:val="26"/>
          <w:szCs w:val="26"/>
        </w:rPr>
      </w:pPr>
    </w:p>
    <w:p w:rsidR="00597806" w:rsidRPr="00597806" w:rsidRDefault="00597806" w:rsidP="00597806">
      <w:pPr>
        <w:pStyle w:val="a3"/>
        <w:ind w:left="360" w:firstLine="0"/>
        <w:rPr>
          <w:rFonts w:asciiTheme="majorHAnsi" w:hAnsiTheme="majorHAnsi"/>
          <w:b/>
          <w:color w:val="421C5E"/>
          <w:sz w:val="26"/>
          <w:szCs w:val="26"/>
          <w:u w:val="single"/>
        </w:rPr>
      </w:pPr>
    </w:p>
    <w:p w:rsidR="00597806" w:rsidRDefault="00597806" w:rsidP="00597806">
      <w:pPr>
        <w:pStyle w:val="a3"/>
        <w:ind w:left="360" w:firstLine="0"/>
        <w:rPr>
          <w:color w:val="421C5E"/>
          <w:sz w:val="26"/>
          <w:szCs w:val="26"/>
        </w:rPr>
      </w:pPr>
    </w:p>
    <w:p w:rsidR="00597806" w:rsidRDefault="00597806" w:rsidP="00597806">
      <w:pPr>
        <w:pStyle w:val="a3"/>
        <w:ind w:left="360" w:firstLine="0"/>
        <w:jc w:val="both"/>
        <w:rPr>
          <w:color w:val="421C5E"/>
          <w:sz w:val="26"/>
          <w:szCs w:val="26"/>
        </w:rPr>
      </w:pPr>
    </w:p>
    <w:p w:rsidR="00597806" w:rsidRDefault="00597806" w:rsidP="00597806">
      <w:pPr>
        <w:pStyle w:val="a3"/>
        <w:ind w:left="360" w:firstLine="0"/>
        <w:jc w:val="both"/>
        <w:rPr>
          <w:color w:val="421C5E"/>
          <w:sz w:val="26"/>
          <w:szCs w:val="26"/>
        </w:rPr>
      </w:pPr>
    </w:p>
    <w:p w:rsidR="00597806" w:rsidRDefault="00597806" w:rsidP="00F1326C">
      <w:pPr>
        <w:pStyle w:val="a3"/>
        <w:ind w:left="357" w:firstLine="0"/>
        <w:jc w:val="both"/>
        <w:rPr>
          <w:color w:val="421C5E"/>
          <w:sz w:val="26"/>
          <w:szCs w:val="26"/>
        </w:rPr>
      </w:pPr>
    </w:p>
    <w:p w:rsidR="00F1326C" w:rsidRPr="00F1326C" w:rsidRDefault="00F1326C" w:rsidP="00F1326C">
      <w:pPr>
        <w:pStyle w:val="a3"/>
        <w:ind w:left="357" w:firstLine="0"/>
        <w:jc w:val="both"/>
        <w:rPr>
          <w:color w:val="421C5E"/>
          <w:sz w:val="20"/>
          <w:szCs w:val="20"/>
        </w:rPr>
      </w:pPr>
    </w:p>
    <w:p w:rsidR="00F1326C" w:rsidRDefault="00F1326C" w:rsidP="00F1326C">
      <w:pPr>
        <w:pStyle w:val="a3"/>
        <w:ind w:left="357" w:firstLine="0"/>
        <w:rPr>
          <w:rFonts w:asciiTheme="majorHAnsi" w:hAnsiTheme="majorHAnsi"/>
          <w:b/>
          <w:color w:val="421C5E"/>
          <w:sz w:val="26"/>
          <w:szCs w:val="26"/>
          <w:u w:val="single"/>
        </w:rPr>
      </w:pPr>
      <w:r w:rsidRPr="00597806">
        <w:rPr>
          <w:rFonts w:asciiTheme="majorHAnsi" w:hAnsiTheme="majorHAnsi"/>
          <w:b/>
          <w:color w:val="421C5E"/>
          <w:sz w:val="26"/>
          <w:szCs w:val="26"/>
          <w:u w:val="single"/>
        </w:rPr>
        <w:t>ЛИЧНЫЕ КАЧЕСТВА</w:t>
      </w:r>
    </w:p>
    <w:p w:rsidR="00F1326C" w:rsidRDefault="00F1326C" w:rsidP="00F1326C">
      <w:pPr>
        <w:pStyle w:val="a3"/>
        <w:numPr>
          <w:ilvl w:val="0"/>
          <w:numId w:val="7"/>
        </w:numPr>
        <w:ind w:left="426"/>
        <w:jc w:val="both"/>
        <w:rPr>
          <w:color w:val="421C5E"/>
          <w:sz w:val="26"/>
          <w:szCs w:val="26"/>
        </w:rPr>
      </w:pPr>
      <w:proofErr w:type="spellStart"/>
      <w:r>
        <w:rPr>
          <w:color w:val="421C5E"/>
          <w:sz w:val="26"/>
          <w:szCs w:val="26"/>
        </w:rPr>
        <w:t>Ответсвенность</w:t>
      </w:r>
      <w:proofErr w:type="spellEnd"/>
      <w:r>
        <w:rPr>
          <w:color w:val="421C5E"/>
          <w:sz w:val="26"/>
          <w:szCs w:val="26"/>
        </w:rPr>
        <w:t xml:space="preserve"> </w:t>
      </w:r>
    </w:p>
    <w:p w:rsidR="00F1326C" w:rsidRDefault="00F1326C" w:rsidP="00F1326C">
      <w:pPr>
        <w:pStyle w:val="a3"/>
        <w:numPr>
          <w:ilvl w:val="0"/>
          <w:numId w:val="7"/>
        </w:numPr>
        <w:ind w:left="426"/>
        <w:jc w:val="both"/>
        <w:rPr>
          <w:color w:val="421C5E"/>
          <w:sz w:val="26"/>
          <w:szCs w:val="26"/>
        </w:rPr>
      </w:pPr>
      <w:r>
        <w:rPr>
          <w:color w:val="421C5E"/>
          <w:sz w:val="26"/>
          <w:szCs w:val="26"/>
        </w:rPr>
        <w:t>Коммуникабельность</w:t>
      </w:r>
    </w:p>
    <w:p w:rsidR="00F1326C" w:rsidRDefault="00F1326C" w:rsidP="00F1326C">
      <w:pPr>
        <w:pStyle w:val="a3"/>
        <w:numPr>
          <w:ilvl w:val="0"/>
          <w:numId w:val="7"/>
        </w:numPr>
        <w:ind w:left="426"/>
        <w:jc w:val="both"/>
        <w:rPr>
          <w:color w:val="421C5E"/>
          <w:sz w:val="26"/>
          <w:szCs w:val="26"/>
        </w:rPr>
      </w:pPr>
      <w:r>
        <w:rPr>
          <w:color w:val="421C5E"/>
          <w:sz w:val="26"/>
          <w:szCs w:val="26"/>
        </w:rPr>
        <w:t>Стрессоустойчивость</w:t>
      </w:r>
    </w:p>
    <w:p w:rsidR="00F1326C" w:rsidRDefault="00F1326C" w:rsidP="00F1326C">
      <w:pPr>
        <w:pStyle w:val="a3"/>
        <w:numPr>
          <w:ilvl w:val="0"/>
          <w:numId w:val="7"/>
        </w:numPr>
        <w:ind w:left="426"/>
        <w:jc w:val="both"/>
        <w:rPr>
          <w:color w:val="421C5E"/>
          <w:sz w:val="26"/>
          <w:szCs w:val="26"/>
        </w:rPr>
      </w:pPr>
      <w:r>
        <w:rPr>
          <w:color w:val="421C5E"/>
          <w:sz w:val="26"/>
          <w:szCs w:val="26"/>
        </w:rPr>
        <w:t>Высокая работоспособность</w:t>
      </w:r>
    </w:p>
    <w:p w:rsidR="00F1326C" w:rsidRDefault="00F1326C" w:rsidP="00F1326C">
      <w:pPr>
        <w:pStyle w:val="a3"/>
        <w:numPr>
          <w:ilvl w:val="0"/>
          <w:numId w:val="7"/>
        </w:numPr>
        <w:ind w:left="426"/>
        <w:jc w:val="both"/>
        <w:rPr>
          <w:color w:val="421C5E"/>
          <w:sz w:val="26"/>
          <w:szCs w:val="26"/>
        </w:rPr>
      </w:pPr>
      <w:r>
        <w:rPr>
          <w:color w:val="421C5E"/>
          <w:sz w:val="26"/>
          <w:szCs w:val="26"/>
        </w:rPr>
        <w:t>Стремление к совершенствованию</w:t>
      </w:r>
    </w:p>
    <w:sectPr w:rsidR="00F1326C" w:rsidSect="00F1326C">
      <w:type w:val="continuous"/>
      <w:pgSz w:w="11907" w:h="16839"/>
      <w:pgMar w:top="709" w:right="1050" w:bottom="709" w:left="993" w:header="709" w:footer="709" w:gutter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1215" w:rsidRDefault="00641215">
      <w:pPr>
        <w:spacing w:after="0" w:line="240" w:lineRule="auto"/>
      </w:pPr>
      <w:r>
        <w:separator/>
      </w:r>
    </w:p>
  </w:endnote>
  <w:endnote w:type="continuationSeparator" w:id="0">
    <w:p w:rsidR="00641215" w:rsidRDefault="00641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C93" w:rsidRDefault="00641215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>PAGE   \* MERGEFORMAT</w:instrText>
    </w:r>
    <w:r>
      <w:rPr>
        <w:sz w:val="20"/>
        <w14:numForm w14:val="oldStyle"/>
      </w:rPr>
      <w:fldChar w:fldCharType="separate"/>
    </w:r>
    <w:r w:rsidR="0077483D">
      <w:rPr>
        <w:noProof/>
        <w:sz w:val="20"/>
        <w14:numForm w14:val="oldStyle"/>
      </w:rPr>
      <w:t>2</w:t>
    </w:r>
    <w:r>
      <w:rPr>
        <w:sz w:val="20"/>
        <w14:numForm w14:val="oldStyle"/>
      </w:rPr>
      <w:fldChar w:fldCharType="end"/>
    </w:r>
  </w:p>
  <w:p w:rsidR="00C55C93" w:rsidRDefault="00641215">
    <w:pPr>
      <w:pStyle w:val="af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CF8C409" wp14:editId="5E8547F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Прямая соединительная 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Прямая соединительная линия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1215" w:rsidRDefault="00641215">
      <w:pPr>
        <w:spacing w:after="0" w:line="240" w:lineRule="auto"/>
      </w:pPr>
      <w:r>
        <w:separator/>
      </w:r>
    </w:p>
  </w:footnote>
  <w:footnote w:type="continuationSeparator" w:id="0">
    <w:p w:rsidR="00641215" w:rsidRDefault="006412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C93" w:rsidRDefault="00641215">
    <w:pPr>
      <w:pStyle w:val="afc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42A7AC54" wp14:editId="358AF340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Автор"/>
                            <w:id w:val="15524260"/>
                            <w:placeholder>
                              <w:docPart w:val="9B4B670816734C18BDC3296568D6016A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C55C93" w:rsidRDefault="004D5A36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proofErr w:type="spellStart"/>
                              <w:r>
                                <w:rPr>
                                  <w:color w:val="46464A" w:themeColor="text2"/>
                                </w:rPr>
                                <w:t>Ревина</w:t>
                              </w:r>
                              <w:proofErr w:type="spellEnd"/>
                              <w:r>
                                <w:rPr>
                                  <w:color w:val="46464A" w:themeColor="text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6464A" w:themeColor="text2"/>
                                </w:rPr>
                                <w:t>анастасия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Прямоугольник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Автор"/>
                      <w:id w:val="15524260"/>
                      <w:placeholder>
                        <w:docPart w:val="9B4B670816734C18BDC3296568D6016A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C55C93" w:rsidRDefault="004D5A36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proofErr w:type="spellStart"/>
                        <w:r>
                          <w:rPr>
                            <w:color w:val="46464A" w:themeColor="text2"/>
                          </w:rPr>
                          <w:t>Ревина</w:t>
                        </w:r>
                        <w:proofErr w:type="spellEnd"/>
                        <w:r>
                          <w:rPr>
                            <w:color w:val="46464A" w:themeColor="text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6464A" w:themeColor="text2"/>
                          </w:rPr>
                          <w:t>анастасия</w:t>
                        </w:r>
                        <w:proofErr w:type="spellEnd"/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2EA2A4D5" wp14:editId="309A5D4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1135380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Прямая соединительная линия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Прямая соединительная линия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164AA"/>
    <w:multiLevelType w:val="hybridMultilevel"/>
    <w:tmpl w:val="419EBB6C"/>
    <w:lvl w:ilvl="0" w:tplc="3AA89A0A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color w:val="6F6F74" w:themeColor="accent1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4046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2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3A558A4"/>
    <w:multiLevelType w:val="hybridMultilevel"/>
    <w:tmpl w:val="5DF8718A"/>
    <w:lvl w:ilvl="0" w:tplc="3AA89A0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6F6F74" w:themeColor="accen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A36"/>
    <w:rsid w:val="004D5A36"/>
    <w:rsid w:val="00597806"/>
    <w:rsid w:val="00641215"/>
    <w:rsid w:val="0077483D"/>
    <w:rsid w:val="00C55C93"/>
    <w:rsid w:val="00F1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300" w:lineRule="auto"/>
      <w:jc w:val="center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тиль 1"/>
    <w:basedOn w:val="a1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a3">
    <w:name w:val="List Paragraph"/>
    <w:basedOn w:val="a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character" w:customStyle="1" w:styleId="a6">
    <w:name w:val="Название Знак"/>
    <w:basedOn w:val="a0"/>
    <w:link w:val="a5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paragraph" w:styleId="a7">
    <w:name w:val="Subtitle"/>
    <w:basedOn w:val="a"/>
    <w:next w:val="a"/>
    <w:link w:val="a8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a8">
    <w:name w:val="Подзаголовок Знак"/>
    <w:basedOn w:val="a0"/>
    <w:link w:val="a7"/>
    <w:uiPriority w:val="11"/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Emphasis"/>
    <w:basedOn w:val="a0"/>
    <w:uiPriority w:val="20"/>
    <w:qFormat/>
    <w:rPr>
      <w:i/>
      <w:iCs/>
      <w:color w:val="000000"/>
    </w:rPr>
  </w:style>
  <w:style w:type="paragraph" w:styleId="ab">
    <w:name w:val="No Spacing"/>
    <w:link w:val="ac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character" w:customStyle="1" w:styleId="22">
    <w:name w:val="Цитата 2 Знак"/>
    <w:basedOn w:val="a0"/>
    <w:link w:val="21"/>
    <w:uiPriority w:val="29"/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paragraph" w:styleId="ad">
    <w:name w:val="Intense Quote"/>
    <w:basedOn w:val="a"/>
    <w:next w:val="a"/>
    <w:link w:val="ae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ae">
    <w:name w:val="Выделенная цитата Знак"/>
    <w:basedOn w:val="a0"/>
    <w:link w:val="ad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af">
    <w:name w:val="Subtle Emphasis"/>
    <w:basedOn w:val="a0"/>
    <w:uiPriority w:val="19"/>
    <w:qFormat/>
    <w:rPr>
      <w:i/>
      <w:iCs/>
      <w:color w:val="000000"/>
    </w:rPr>
  </w:style>
  <w:style w:type="character" w:styleId="af0">
    <w:name w:val="Intense Emphasis"/>
    <w:aliases w:val="Подраздел - сильное выделение"/>
    <w:uiPriority w:val="21"/>
    <w:qFormat/>
  </w:style>
  <w:style w:type="character" w:styleId="af1">
    <w:name w:val="Subtle Reference"/>
    <w:basedOn w:val="a0"/>
    <w:uiPriority w:val="31"/>
    <w:qFormat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af3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af4">
    <w:name w:val="TOC Heading"/>
    <w:basedOn w:val="1"/>
    <w:next w:val="a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</w:rPr>
  </w:style>
  <w:style w:type="character" w:styleId="af5">
    <w:name w:val="Placeholder Text"/>
    <w:basedOn w:val="a0"/>
    <w:uiPriority w:val="99"/>
    <w:rPr>
      <w:color w:val="auto"/>
    </w:rPr>
  </w:style>
  <w:style w:type="paragraph" w:styleId="af6">
    <w:name w:val="Balloon Text"/>
    <w:basedOn w:val="a"/>
    <w:link w:val="af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Pr>
      <w:rFonts w:ascii="Tahoma" w:hAnsi="Tahoma" w:cs="Tahoma"/>
      <w:sz w:val="16"/>
      <w:szCs w:val="16"/>
    </w:rPr>
  </w:style>
  <w:style w:type="paragraph" w:customStyle="1" w:styleId="af8">
    <w:name w:val="Заголовок раздела"/>
    <w:basedOn w:val="1"/>
    <w:next w:val="a"/>
    <w:pPr>
      <w:spacing w:before="300"/>
    </w:pPr>
    <w:rPr>
      <w:color w:val="343437" w:themeColor="text2" w:themeShade="BF"/>
      <w:sz w:val="28"/>
    </w:rPr>
  </w:style>
  <w:style w:type="character" w:customStyle="1" w:styleId="ac">
    <w:name w:val="Без интервала Знак"/>
    <w:basedOn w:val="a0"/>
    <w:link w:val="ab"/>
    <w:uiPriority w:val="1"/>
    <w:rPr>
      <w:color w:val="404040" w:themeColor="text1" w:themeTint="BF"/>
    </w:rPr>
  </w:style>
  <w:style w:type="paragraph" w:customStyle="1" w:styleId="af9">
    <w:name w:val="Подраздел"/>
    <w:basedOn w:val="2"/>
    <w:pPr>
      <w:spacing w:before="0"/>
    </w:pPr>
    <w:rPr>
      <w:color w:val="595959" w:themeColor="text1" w:themeTint="A6"/>
      <w:sz w:val="26"/>
    </w:rPr>
  </w:style>
  <w:style w:type="paragraph" w:customStyle="1" w:styleId="afa">
    <w:name w:val="Имя"/>
    <w:basedOn w:val="a5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afb">
    <w:name w:val="Дата подраздела"/>
    <w:basedOn w:val="a"/>
    <w:pPr>
      <w:spacing w:after="0"/>
    </w:pPr>
  </w:style>
  <w:style w:type="paragraph" w:styleId="afc">
    <w:name w:val="head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</w:style>
  <w:style w:type="paragraph" w:styleId="afe">
    <w:name w:val="footer"/>
    <w:basedOn w:val="a"/>
    <w:link w:val="aff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</w:style>
  <w:style w:type="table" w:styleId="aff0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300" w:lineRule="auto"/>
      <w:jc w:val="center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тиль 1"/>
    <w:basedOn w:val="a1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a3">
    <w:name w:val="List Paragraph"/>
    <w:basedOn w:val="a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character" w:customStyle="1" w:styleId="a6">
    <w:name w:val="Название Знак"/>
    <w:basedOn w:val="a0"/>
    <w:link w:val="a5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paragraph" w:styleId="a7">
    <w:name w:val="Subtitle"/>
    <w:basedOn w:val="a"/>
    <w:next w:val="a"/>
    <w:link w:val="a8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a8">
    <w:name w:val="Подзаголовок Знак"/>
    <w:basedOn w:val="a0"/>
    <w:link w:val="a7"/>
    <w:uiPriority w:val="11"/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Emphasis"/>
    <w:basedOn w:val="a0"/>
    <w:uiPriority w:val="20"/>
    <w:qFormat/>
    <w:rPr>
      <w:i/>
      <w:iCs/>
      <w:color w:val="000000"/>
    </w:rPr>
  </w:style>
  <w:style w:type="paragraph" w:styleId="ab">
    <w:name w:val="No Spacing"/>
    <w:link w:val="ac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character" w:customStyle="1" w:styleId="22">
    <w:name w:val="Цитата 2 Знак"/>
    <w:basedOn w:val="a0"/>
    <w:link w:val="21"/>
    <w:uiPriority w:val="29"/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paragraph" w:styleId="ad">
    <w:name w:val="Intense Quote"/>
    <w:basedOn w:val="a"/>
    <w:next w:val="a"/>
    <w:link w:val="ae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ae">
    <w:name w:val="Выделенная цитата Знак"/>
    <w:basedOn w:val="a0"/>
    <w:link w:val="ad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af">
    <w:name w:val="Subtle Emphasis"/>
    <w:basedOn w:val="a0"/>
    <w:uiPriority w:val="19"/>
    <w:qFormat/>
    <w:rPr>
      <w:i/>
      <w:iCs/>
      <w:color w:val="000000"/>
    </w:rPr>
  </w:style>
  <w:style w:type="character" w:styleId="af0">
    <w:name w:val="Intense Emphasis"/>
    <w:aliases w:val="Подраздел - сильное выделение"/>
    <w:uiPriority w:val="21"/>
    <w:qFormat/>
  </w:style>
  <w:style w:type="character" w:styleId="af1">
    <w:name w:val="Subtle Reference"/>
    <w:basedOn w:val="a0"/>
    <w:uiPriority w:val="31"/>
    <w:qFormat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af3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af4">
    <w:name w:val="TOC Heading"/>
    <w:basedOn w:val="1"/>
    <w:next w:val="a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</w:rPr>
  </w:style>
  <w:style w:type="character" w:styleId="af5">
    <w:name w:val="Placeholder Text"/>
    <w:basedOn w:val="a0"/>
    <w:uiPriority w:val="99"/>
    <w:rPr>
      <w:color w:val="auto"/>
    </w:rPr>
  </w:style>
  <w:style w:type="paragraph" w:styleId="af6">
    <w:name w:val="Balloon Text"/>
    <w:basedOn w:val="a"/>
    <w:link w:val="af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Pr>
      <w:rFonts w:ascii="Tahoma" w:hAnsi="Tahoma" w:cs="Tahoma"/>
      <w:sz w:val="16"/>
      <w:szCs w:val="16"/>
    </w:rPr>
  </w:style>
  <w:style w:type="paragraph" w:customStyle="1" w:styleId="af8">
    <w:name w:val="Заголовок раздела"/>
    <w:basedOn w:val="1"/>
    <w:next w:val="a"/>
    <w:pPr>
      <w:spacing w:before="300"/>
    </w:pPr>
    <w:rPr>
      <w:color w:val="343437" w:themeColor="text2" w:themeShade="BF"/>
      <w:sz w:val="28"/>
    </w:rPr>
  </w:style>
  <w:style w:type="character" w:customStyle="1" w:styleId="ac">
    <w:name w:val="Без интервала Знак"/>
    <w:basedOn w:val="a0"/>
    <w:link w:val="ab"/>
    <w:uiPriority w:val="1"/>
    <w:rPr>
      <w:color w:val="404040" w:themeColor="text1" w:themeTint="BF"/>
    </w:rPr>
  </w:style>
  <w:style w:type="paragraph" w:customStyle="1" w:styleId="af9">
    <w:name w:val="Подраздел"/>
    <w:basedOn w:val="2"/>
    <w:pPr>
      <w:spacing w:before="0"/>
    </w:pPr>
    <w:rPr>
      <w:color w:val="595959" w:themeColor="text1" w:themeTint="A6"/>
      <w:sz w:val="26"/>
    </w:rPr>
  </w:style>
  <w:style w:type="paragraph" w:customStyle="1" w:styleId="afa">
    <w:name w:val="Имя"/>
    <w:basedOn w:val="a5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afb">
    <w:name w:val="Дата подраздела"/>
    <w:basedOn w:val="a"/>
    <w:pPr>
      <w:spacing w:after="0"/>
    </w:pPr>
  </w:style>
  <w:style w:type="paragraph" w:styleId="afc">
    <w:name w:val="head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</w:style>
  <w:style w:type="paragraph" w:styleId="afe">
    <w:name w:val="footer"/>
    <w:basedOn w:val="a"/>
    <w:link w:val="aff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</w:style>
  <w:style w:type="table" w:styleId="aff0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49\BlackTie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BA57EB54D2441B8B18839B90BE0FA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0D4148-0F3D-4E34-AD15-51885A65D625}"/>
      </w:docPartPr>
      <w:docPartBody>
        <w:p w:rsidR="00000000" w:rsidRDefault="004E1B87">
          <w:pPr>
            <w:pStyle w:val="1BA57EB54D2441B8B18839B90BE0FA3E"/>
          </w:pPr>
          <w:r>
            <w:rPr>
              <w:rStyle w:val="a3"/>
            </w:rPr>
            <w:t>Выберите стандартный блок.</w:t>
          </w:r>
        </w:p>
      </w:docPartBody>
    </w:docPart>
    <w:docPart>
      <w:docPartPr>
        <w:name w:val="9B4B670816734C18BDC3296568D601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7BE3A3-BDF1-47C0-BD27-07CBEB8F642B}"/>
      </w:docPartPr>
      <w:docPartBody>
        <w:p w:rsidR="00000000" w:rsidRDefault="004E1B87">
          <w:pPr>
            <w:pStyle w:val="9B4B670816734C18BDC3296568D6016A"/>
          </w:pPr>
          <w:r>
            <w:rPr>
              <w:color w:val="1F497D" w:themeColor="text2"/>
            </w:rPr>
            <w:t>[Введите имя автора]</w:t>
          </w:r>
        </w:p>
      </w:docPartBody>
    </w:docPart>
    <w:docPart>
      <w:docPartPr>
        <w:name w:val="11236A8DF5D04E54B359C79308890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F668DFC-470D-41B3-B9ED-EEDD8E94861E}"/>
      </w:docPartPr>
      <w:docPartBody>
        <w:p w:rsidR="00000000" w:rsidRDefault="00D863FC" w:rsidP="00D863FC">
          <w:pPr>
            <w:pStyle w:val="11236A8DF5D04E54B359C7930889048D"/>
          </w:pPr>
          <w:r>
            <w:rPr>
              <w:rStyle w:val="a3"/>
              <w:color w:val="1F497D" w:themeColor="text2"/>
            </w:rPr>
            <w:t>[Введите адрес электронной почты]</w:t>
          </w:r>
        </w:p>
      </w:docPartBody>
    </w:docPart>
    <w:docPart>
      <w:docPartPr>
        <w:name w:val="E6474753303644F394DFD235A55C07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6FDEE2-F52B-4342-9ADC-6EE7FF7B476D}"/>
      </w:docPartPr>
      <w:docPartBody>
        <w:p w:rsidR="00000000" w:rsidRDefault="00D863FC" w:rsidP="00D863FC">
          <w:pPr>
            <w:pStyle w:val="E6474753303644F394DFD235A55C07C5"/>
          </w:pPr>
          <w:r>
            <w:rPr>
              <w:rStyle w:val="a3"/>
              <w:color w:val="1F497D" w:themeColor="text2"/>
            </w:rPr>
            <w:t>[Введите свой адрес]</w:t>
          </w:r>
        </w:p>
      </w:docPartBody>
    </w:docPart>
    <w:docPart>
      <w:docPartPr>
        <w:name w:val="7D29FE3969D74CDB81C8D13FBDE1D2F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2B334F-168E-46E3-9039-948252A22EB0}"/>
      </w:docPartPr>
      <w:docPartBody>
        <w:p w:rsidR="00000000" w:rsidRDefault="00D863FC" w:rsidP="00D863FC">
          <w:pPr>
            <w:pStyle w:val="7D29FE3969D74CDB81C8D13FBDE1D2F0"/>
          </w:pPr>
          <w:r>
            <w:rPr>
              <w:rStyle w:val="a3"/>
              <w:color w:val="1F497D" w:themeColor="text2"/>
            </w:rPr>
            <w:t>[Введите свой номер телефона]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3FC"/>
    <w:rsid w:val="004E1B87"/>
    <w:rsid w:val="00D8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rsid w:val="00D863FC"/>
    <w:rPr>
      <w:color w:val="auto"/>
    </w:rPr>
  </w:style>
  <w:style w:type="paragraph" w:customStyle="1" w:styleId="1BA57EB54D2441B8B18839B90BE0FA3E">
    <w:name w:val="1BA57EB54D2441B8B18839B90BE0FA3E"/>
  </w:style>
  <w:style w:type="paragraph" w:customStyle="1" w:styleId="01B409026F7F49208E10B0F25BB5687C">
    <w:name w:val="01B409026F7F49208E10B0F25BB5687C"/>
  </w:style>
  <w:style w:type="paragraph" w:customStyle="1" w:styleId="7A84ECECC90D43C2A0F681C70E1CE8CA">
    <w:name w:val="7A84ECECC90D43C2A0F681C70E1CE8CA"/>
  </w:style>
  <w:style w:type="paragraph" w:customStyle="1" w:styleId="8A076010733646889D82B2F8608E4A34">
    <w:name w:val="8A076010733646889D82B2F8608E4A34"/>
  </w:style>
  <w:style w:type="paragraph" w:customStyle="1" w:styleId="78D5E0AE519E4187B32DDFD4515D0408">
    <w:name w:val="78D5E0AE519E4187B32DDFD4515D0408"/>
  </w:style>
  <w:style w:type="paragraph" w:customStyle="1" w:styleId="1BD6A69CFE734DF399A1196380BC5855">
    <w:name w:val="1BD6A69CFE734DF399A1196380BC5855"/>
  </w:style>
  <w:style w:type="character" w:styleId="a4">
    <w:name w:val="Intense Emphasis"/>
    <w:aliases w:val="Подраздел - сильное выделение"/>
    <w:uiPriority w:val="21"/>
    <w:qFormat/>
    <w:rsid w:val="00D863FC"/>
  </w:style>
  <w:style w:type="paragraph" w:customStyle="1" w:styleId="B069D9EB5EBE40398C6C7CCD1EDB4D31">
    <w:name w:val="B069D9EB5EBE40398C6C7CCD1EDB4D31"/>
  </w:style>
  <w:style w:type="paragraph" w:customStyle="1" w:styleId="493BE82F2E4E4F328A864CE1505EB8B6">
    <w:name w:val="493BE82F2E4E4F328A864CE1505EB8B6"/>
  </w:style>
  <w:style w:type="paragraph" w:customStyle="1" w:styleId="D1F316E7C0AF45A28AC9EA6624B8E66A">
    <w:name w:val="D1F316E7C0AF45A28AC9EA6624B8E66A"/>
  </w:style>
  <w:style w:type="paragraph" w:customStyle="1" w:styleId="5AA1B828A9A1423A82F8DD255B577084">
    <w:name w:val="5AA1B828A9A1423A82F8DD255B577084"/>
  </w:style>
  <w:style w:type="paragraph" w:customStyle="1" w:styleId="8A028E4FDFC4490699FD1713F5B47FFB">
    <w:name w:val="8A028E4FDFC4490699FD1713F5B47FFB"/>
  </w:style>
  <w:style w:type="paragraph" w:customStyle="1" w:styleId="9C3E714242DC46ECB3EBA3D9767E4230">
    <w:name w:val="9C3E714242DC46ECB3EBA3D9767E4230"/>
  </w:style>
  <w:style w:type="paragraph" w:customStyle="1" w:styleId="F7C902589E0A40A2AA988E681A842E38">
    <w:name w:val="F7C902589E0A40A2AA988E681A842E38"/>
  </w:style>
  <w:style w:type="paragraph" w:customStyle="1" w:styleId="7760E45AE0A94412A438CC5D8C9E4B5D">
    <w:name w:val="7760E45AE0A94412A438CC5D8C9E4B5D"/>
  </w:style>
  <w:style w:type="paragraph" w:customStyle="1" w:styleId="B6F90ADD84A44D53AF218FDE8D3A8AB2">
    <w:name w:val="B6F90ADD84A44D53AF218FDE8D3A8AB2"/>
  </w:style>
  <w:style w:type="paragraph" w:customStyle="1" w:styleId="0FA952DE16834272954BA5398DA4ABB0">
    <w:name w:val="0FA952DE16834272954BA5398DA4ABB0"/>
  </w:style>
  <w:style w:type="paragraph" w:customStyle="1" w:styleId="4D6F8E0713474926823B969B1B6A7DF4">
    <w:name w:val="4D6F8E0713474926823B969B1B6A7DF4"/>
  </w:style>
  <w:style w:type="paragraph" w:customStyle="1" w:styleId="245FBC93DEBE4278A166A1FDB6BE2793">
    <w:name w:val="245FBC93DEBE4278A166A1FDB6BE2793"/>
  </w:style>
  <w:style w:type="paragraph" w:customStyle="1" w:styleId="9B4B670816734C18BDC3296568D6016A">
    <w:name w:val="9B4B670816734C18BDC3296568D6016A"/>
  </w:style>
  <w:style w:type="paragraph" w:customStyle="1" w:styleId="11236A8DF5D04E54B359C7930889048D">
    <w:name w:val="11236A8DF5D04E54B359C7930889048D"/>
    <w:rsid w:val="00D863FC"/>
  </w:style>
  <w:style w:type="paragraph" w:customStyle="1" w:styleId="E6474753303644F394DFD235A55C07C5">
    <w:name w:val="E6474753303644F394DFD235A55C07C5"/>
    <w:rsid w:val="00D863FC"/>
  </w:style>
  <w:style w:type="paragraph" w:customStyle="1" w:styleId="7D29FE3969D74CDB81C8D13FBDE1D2F0">
    <w:name w:val="7D29FE3969D74CDB81C8D13FBDE1D2F0"/>
    <w:rsid w:val="00D863FC"/>
  </w:style>
  <w:style w:type="paragraph" w:customStyle="1" w:styleId="51113F8BA1504BB0BD673E7A46AB5B57">
    <w:name w:val="51113F8BA1504BB0BD673E7A46AB5B57"/>
    <w:rsid w:val="00D863FC"/>
  </w:style>
  <w:style w:type="paragraph" w:customStyle="1" w:styleId="13CE10ED26F5422D89EF59E164F00205">
    <w:name w:val="13CE10ED26F5422D89EF59E164F00205"/>
    <w:rsid w:val="00D863FC"/>
  </w:style>
  <w:style w:type="paragraph" w:customStyle="1" w:styleId="B7A67BEA02704070973B9CF5A7804AD2">
    <w:name w:val="B7A67BEA02704070973B9CF5A7804AD2"/>
    <w:rsid w:val="00D863FC"/>
  </w:style>
  <w:style w:type="paragraph" w:customStyle="1" w:styleId="007C6FA450D94A7A856E7EFF3DA29404">
    <w:name w:val="007C6FA450D94A7A856E7EFF3DA29404"/>
    <w:rsid w:val="00D863FC"/>
  </w:style>
  <w:style w:type="paragraph" w:customStyle="1" w:styleId="B3ACE38EC0234C17845C72CAEE4CE5F6">
    <w:name w:val="B3ACE38EC0234C17845C72CAEE4CE5F6"/>
    <w:rsid w:val="00D863F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rsid w:val="00D863FC"/>
    <w:rPr>
      <w:color w:val="auto"/>
    </w:rPr>
  </w:style>
  <w:style w:type="paragraph" w:customStyle="1" w:styleId="1BA57EB54D2441B8B18839B90BE0FA3E">
    <w:name w:val="1BA57EB54D2441B8B18839B90BE0FA3E"/>
  </w:style>
  <w:style w:type="paragraph" w:customStyle="1" w:styleId="01B409026F7F49208E10B0F25BB5687C">
    <w:name w:val="01B409026F7F49208E10B0F25BB5687C"/>
  </w:style>
  <w:style w:type="paragraph" w:customStyle="1" w:styleId="7A84ECECC90D43C2A0F681C70E1CE8CA">
    <w:name w:val="7A84ECECC90D43C2A0F681C70E1CE8CA"/>
  </w:style>
  <w:style w:type="paragraph" w:customStyle="1" w:styleId="8A076010733646889D82B2F8608E4A34">
    <w:name w:val="8A076010733646889D82B2F8608E4A34"/>
  </w:style>
  <w:style w:type="paragraph" w:customStyle="1" w:styleId="78D5E0AE519E4187B32DDFD4515D0408">
    <w:name w:val="78D5E0AE519E4187B32DDFD4515D0408"/>
  </w:style>
  <w:style w:type="paragraph" w:customStyle="1" w:styleId="1BD6A69CFE734DF399A1196380BC5855">
    <w:name w:val="1BD6A69CFE734DF399A1196380BC5855"/>
  </w:style>
  <w:style w:type="character" w:styleId="a4">
    <w:name w:val="Intense Emphasis"/>
    <w:aliases w:val="Подраздел - сильное выделение"/>
    <w:uiPriority w:val="21"/>
    <w:qFormat/>
    <w:rsid w:val="00D863FC"/>
  </w:style>
  <w:style w:type="paragraph" w:customStyle="1" w:styleId="B069D9EB5EBE40398C6C7CCD1EDB4D31">
    <w:name w:val="B069D9EB5EBE40398C6C7CCD1EDB4D31"/>
  </w:style>
  <w:style w:type="paragraph" w:customStyle="1" w:styleId="493BE82F2E4E4F328A864CE1505EB8B6">
    <w:name w:val="493BE82F2E4E4F328A864CE1505EB8B6"/>
  </w:style>
  <w:style w:type="paragraph" w:customStyle="1" w:styleId="D1F316E7C0AF45A28AC9EA6624B8E66A">
    <w:name w:val="D1F316E7C0AF45A28AC9EA6624B8E66A"/>
  </w:style>
  <w:style w:type="paragraph" w:customStyle="1" w:styleId="5AA1B828A9A1423A82F8DD255B577084">
    <w:name w:val="5AA1B828A9A1423A82F8DD255B577084"/>
  </w:style>
  <w:style w:type="paragraph" w:customStyle="1" w:styleId="8A028E4FDFC4490699FD1713F5B47FFB">
    <w:name w:val="8A028E4FDFC4490699FD1713F5B47FFB"/>
  </w:style>
  <w:style w:type="paragraph" w:customStyle="1" w:styleId="9C3E714242DC46ECB3EBA3D9767E4230">
    <w:name w:val="9C3E714242DC46ECB3EBA3D9767E4230"/>
  </w:style>
  <w:style w:type="paragraph" w:customStyle="1" w:styleId="F7C902589E0A40A2AA988E681A842E38">
    <w:name w:val="F7C902589E0A40A2AA988E681A842E38"/>
  </w:style>
  <w:style w:type="paragraph" w:customStyle="1" w:styleId="7760E45AE0A94412A438CC5D8C9E4B5D">
    <w:name w:val="7760E45AE0A94412A438CC5D8C9E4B5D"/>
  </w:style>
  <w:style w:type="paragraph" w:customStyle="1" w:styleId="B6F90ADD84A44D53AF218FDE8D3A8AB2">
    <w:name w:val="B6F90ADD84A44D53AF218FDE8D3A8AB2"/>
  </w:style>
  <w:style w:type="paragraph" w:customStyle="1" w:styleId="0FA952DE16834272954BA5398DA4ABB0">
    <w:name w:val="0FA952DE16834272954BA5398DA4ABB0"/>
  </w:style>
  <w:style w:type="paragraph" w:customStyle="1" w:styleId="4D6F8E0713474926823B969B1B6A7DF4">
    <w:name w:val="4D6F8E0713474926823B969B1B6A7DF4"/>
  </w:style>
  <w:style w:type="paragraph" w:customStyle="1" w:styleId="245FBC93DEBE4278A166A1FDB6BE2793">
    <w:name w:val="245FBC93DEBE4278A166A1FDB6BE2793"/>
  </w:style>
  <w:style w:type="paragraph" w:customStyle="1" w:styleId="9B4B670816734C18BDC3296568D6016A">
    <w:name w:val="9B4B670816734C18BDC3296568D6016A"/>
  </w:style>
  <w:style w:type="paragraph" w:customStyle="1" w:styleId="11236A8DF5D04E54B359C7930889048D">
    <w:name w:val="11236A8DF5D04E54B359C7930889048D"/>
    <w:rsid w:val="00D863FC"/>
  </w:style>
  <w:style w:type="paragraph" w:customStyle="1" w:styleId="E6474753303644F394DFD235A55C07C5">
    <w:name w:val="E6474753303644F394DFD235A55C07C5"/>
    <w:rsid w:val="00D863FC"/>
  </w:style>
  <w:style w:type="paragraph" w:customStyle="1" w:styleId="7D29FE3969D74CDB81C8D13FBDE1D2F0">
    <w:name w:val="7D29FE3969D74CDB81C8D13FBDE1D2F0"/>
    <w:rsid w:val="00D863FC"/>
  </w:style>
  <w:style w:type="paragraph" w:customStyle="1" w:styleId="51113F8BA1504BB0BD673E7A46AB5B57">
    <w:name w:val="51113F8BA1504BB0BD673E7A46AB5B57"/>
    <w:rsid w:val="00D863FC"/>
  </w:style>
  <w:style w:type="paragraph" w:customStyle="1" w:styleId="13CE10ED26F5422D89EF59E164F00205">
    <w:name w:val="13CE10ED26F5422D89EF59E164F00205"/>
    <w:rsid w:val="00D863FC"/>
  </w:style>
  <w:style w:type="paragraph" w:customStyle="1" w:styleId="B7A67BEA02704070973B9CF5A7804AD2">
    <w:name w:val="B7A67BEA02704070973B9CF5A7804AD2"/>
    <w:rsid w:val="00D863FC"/>
  </w:style>
  <w:style w:type="paragraph" w:customStyle="1" w:styleId="007C6FA450D94A7A856E7EFF3DA29404">
    <w:name w:val="007C6FA450D94A7A856E7EFF3DA29404"/>
    <w:rsid w:val="00D863FC"/>
  </w:style>
  <w:style w:type="paragraph" w:customStyle="1" w:styleId="B3ACE38EC0234C17845C72CAEE4CE5F6">
    <w:name w:val="B3ACE38EC0234C17845C72CAEE4CE5F6"/>
    <w:rsid w:val="00D863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Москва</CompanyAddress>
  <CompanyPhone>+7(919)993-36-32</CompanyPhone>
  <CompanyFax/>
  <CompanyEmail>aarevina@edu.hse.ru</CompanyEmail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90297FD-4467-44E9-901E-A7D9E4D92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BlackTieResume</Template>
  <TotalTime>32</TotalTime>
  <Pages>1</Pages>
  <Words>92</Words>
  <Characters>526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Ревина анастасия</dc:creator>
  <cp:lastModifiedBy>RePack by Diakov</cp:lastModifiedBy>
  <cp:revision>1</cp:revision>
  <dcterms:created xsi:type="dcterms:W3CDTF">2018-02-02T14:14:00Z</dcterms:created>
  <dcterms:modified xsi:type="dcterms:W3CDTF">2018-02-02T14:55:00Z</dcterms:modified>
</cp:coreProperties>
</file>